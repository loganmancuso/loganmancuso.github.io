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D2EA8" w14:textId="5CDAF4EA" w:rsidR="00832B7E" w:rsidRPr="000D7AA1" w:rsidRDefault="00E70176" w:rsidP="00E35E98">
      <w:pPr>
        <w:pStyle w:val="ContactInfo"/>
      </w:pPr>
      <w:r w:rsidRPr="000D7AA1">
        <w:t>Blythewood</w:t>
      </w:r>
      <w:r w:rsidR="000D7AA1">
        <w:t>,</w:t>
      </w:r>
      <w:r w:rsidRPr="000D7AA1">
        <w:t xml:space="preserve"> </w:t>
      </w:r>
      <w:r w:rsidR="000D7AA1">
        <w:t>SC</w:t>
      </w:r>
      <w:r w:rsidR="00E35E98">
        <w:t xml:space="preserve"> </w:t>
      </w:r>
      <w:r w:rsidR="00E35E98">
        <w:rPr>
          <w:b/>
        </w:rPr>
        <w:t xml:space="preserve">| </w:t>
      </w:r>
      <w:r w:rsidRPr="000D7AA1">
        <w:t>(803) 348-5862</w:t>
      </w:r>
      <w:r w:rsidR="00E35E98" w:rsidRPr="00E35E98">
        <w:rPr>
          <w:b/>
        </w:rPr>
        <w:t xml:space="preserve"> |</w:t>
      </w:r>
      <w:r w:rsidR="00E35E98">
        <w:t xml:space="preserve"> </w:t>
      </w:r>
      <w:r w:rsidR="00807140">
        <w:t>l</w:t>
      </w:r>
      <w:r w:rsidRPr="000D7AA1">
        <w:t>mancuso@</w:t>
      </w:r>
      <w:r w:rsidR="007D07B2">
        <w:t>expresscomputer.b</w:t>
      </w:r>
      <w:r w:rsidRPr="000D7AA1">
        <w:t>iz</w:t>
      </w:r>
    </w:p>
    <w:p w14:paraId="01783CFC" w14:textId="65E68C1C" w:rsidR="00100A92" w:rsidRDefault="00522F52" w:rsidP="00100A92">
      <w:pPr>
        <w:pStyle w:val="ContactInfo"/>
      </w:pPr>
      <w:r w:rsidRPr="00522F52">
        <w:t>https://github.com/logmancuso</w:t>
      </w:r>
      <w:r w:rsidR="007F6944">
        <w:t xml:space="preserve"> </w:t>
      </w:r>
      <w:r w:rsidR="007F6944">
        <w:rPr>
          <w:b/>
        </w:rPr>
        <w:t xml:space="preserve">| </w:t>
      </w:r>
      <w:r w:rsidR="000558D2">
        <w:t>Computer Science</w:t>
      </w:r>
    </w:p>
    <w:p w14:paraId="62BC7B2A" w14:textId="77777777" w:rsidR="00BF68F7" w:rsidRPr="00BF68F7" w:rsidRDefault="00BF68F7" w:rsidP="005F2314">
      <w:pPr>
        <w:pStyle w:val="ContactInfo"/>
        <w:jc w:val="left"/>
        <w:rPr>
          <w:rFonts w:asciiTheme="majorHAnsi" w:eastAsiaTheme="majorEastAsia" w:hAnsiTheme="majorHAnsi" w:cstheme="majorBidi"/>
          <w:b/>
          <w:color w:val="77448B" w:themeColor="accent1"/>
          <w:sz w:val="40"/>
          <w:szCs w:val="26"/>
        </w:rPr>
      </w:pPr>
    </w:p>
    <w:p w14:paraId="631B55F3" w14:textId="62F60358" w:rsidR="00244DBB" w:rsidRPr="000B17A8" w:rsidRDefault="005F2314" w:rsidP="005F2314">
      <w:pPr>
        <w:pStyle w:val="ContactInfo"/>
        <w:jc w:val="left"/>
        <w:rPr>
          <w:rFonts w:asciiTheme="majorHAnsi" w:eastAsiaTheme="majorEastAsia" w:hAnsiTheme="majorHAnsi" w:cstheme="majorBidi"/>
          <w:b/>
          <w:color w:val="251F47" w:themeColor="accent2" w:themeShade="BF"/>
          <w:sz w:val="44"/>
          <w:szCs w:val="26"/>
        </w:rPr>
      </w:pPr>
      <w:r w:rsidRPr="000B17A8">
        <w:rPr>
          <w:rFonts w:asciiTheme="majorHAnsi" w:eastAsiaTheme="majorEastAsia" w:hAnsiTheme="majorHAnsi" w:cstheme="majorBidi"/>
          <w:b/>
          <w:color w:val="251F47" w:themeColor="accent2" w:themeShade="BF"/>
          <w:sz w:val="44"/>
          <w:szCs w:val="26"/>
        </w:rPr>
        <w:t>Logan Mancuso</w:t>
      </w:r>
    </w:p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the name and contact info layout table. Second table is the objective table"/>
      </w:tblPr>
      <w:tblGrid>
        <w:gridCol w:w="912"/>
        <w:gridCol w:w="10806"/>
      </w:tblGrid>
      <w:tr w:rsidR="000E24AC" w:rsidRPr="00565B06" w14:paraId="33AFBFBD" w14:textId="77777777" w:rsidTr="00B9480F">
        <w:tc>
          <w:tcPr>
            <w:tcW w:w="803" w:type="dxa"/>
            <w:tcMar>
              <w:bottom w:w="0" w:type="dxa"/>
              <w:right w:w="216" w:type="dxa"/>
            </w:tcMar>
            <w:vAlign w:val="bottom"/>
          </w:tcPr>
          <w:p w14:paraId="4AE32E01" w14:textId="61099619" w:rsidR="000E24AC" w:rsidRPr="00565B06" w:rsidRDefault="000E24AC" w:rsidP="009D0878">
            <w:pPr>
              <w:pStyle w:val="Icons"/>
            </w:pPr>
          </w:p>
        </w:tc>
        <w:tc>
          <w:tcPr>
            <w:tcW w:w="9509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868B335" w14:textId="77777777" w:rsidR="000E24AC" w:rsidRPr="00565B06" w:rsidRDefault="00770D64" w:rsidP="007850D1">
            <w:pPr>
              <w:pStyle w:val="Heading1"/>
              <w:outlineLvl w:val="0"/>
            </w:pPr>
            <w:sdt>
              <w:sdtPr>
                <w:alias w:val="Objective:"/>
                <w:tag w:val="Objective:"/>
                <w:id w:val="-376709012"/>
                <w:placeholder>
                  <w:docPart w:val="17F5B1E381A84297B4AB5B2FD08EFD9B"/>
                </w:placeholder>
                <w:temporary/>
                <w:showingPlcHdr/>
                <w15:appearance w15:val="hidden"/>
              </w:sdtPr>
              <w:sdtEndPr/>
              <w:sdtContent>
                <w:r w:rsidR="007850D1" w:rsidRPr="00E70478">
                  <w:rPr>
                    <w:color w:val="251F47" w:themeColor="accent2" w:themeShade="BF"/>
                    <w:sz w:val="24"/>
                  </w:rPr>
                  <w:t>Objective</w:t>
                </w:r>
              </w:sdtContent>
            </w:sdt>
          </w:p>
        </w:tc>
      </w:tr>
    </w:tbl>
    <w:p w14:paraId="785B7413" w14:textId="61099619" w:rsidR="00A77B4D" w:rsidRPr="00CB7E17" w:rsidRDefault="00111BF3" w:rsidP="007850D1">
      <w:pPr>
        <w:rPr>
          <w:sz w:val="24"/>
        </w:rPr>
      </w:pPr>
      <w:r w:rsidRPr="00CB7E17">
        <w:rPr>
          <w:sz w:val="24"/>
        </w:rPr>
        <w:t xml:space="preserve">Learn to apply my </w:t>
      </w:r>
      <w:r w:rsidR="00EA4FB9" w:rsidRPr="00CB7E17">
        <w:rPr>
          <w:sz w:val="24"/>
        </w:rPr>
        <w:t>understanding of optimization</w:t>
      </w:r>
      <w:r w:rsidR="005A09BD" w:rsidRPr="00CB7E17">
        <w:rPr>
          <w:sz w:val="24"/>
        </w:rPr>
        <w:t xml:space="preserve"> through</w:t>
      </w:r>
      <w:r w:rsidR="00EA4FB9" w:rsidRPr="00CB7E17">
        <w:rPr>
          <w:sz w:val="24"/>
        </w:rPr>
        <w:t xml:space="preserve"> </w:t>
      </w:r>
      <w:r w:rsidR="0091221E" w:rsidRPr="00CB7E17">
        <w:rPr>
          <w:sz w:val="24"/>
        </w:rPr>
        <w:t xml:space="preserve">continued </w:t>
      </w:r>
      <w:r w:rsidR="00EA4FB9" w:rsidRPr="00CB7E17">
        <w:rPr>
          <w:sz w:val="24"/>
        </w:rPr>
        <w:t>algorithmic design; in the hopes of be</w:t>
      </w:r>
      <w:r w:rsidR="0091221E" w:rsidRPr="00CB7E17">
        <w:rPr>
          <w:sz w:val="24"/>
        </w:rPr>
        <w:t>nefiting</w:t>
      </w:r>
      <w:r w:rsidR="00EA4FB9" w:rsidRPr="00CB7E17">
        <w:rPr>
          <w:sz w:val="24"/>
        </w:rPr>
        <w:t xml:space="preserve"> </w:t>
      </w:r>
      <w:r w:rsidR="0091221E" w:rsidRPr="00CB7E17">
        <w:rPr>
          <w:sz w:val="24"/>
        </w:rPr>
        <w:t>workflow and overall productivity in the workplace and the clients you serve</w:t>
      </w:r>
      <w:r w:rsidR="00EA4FB9" w:rsidRPr="00CB7E17">
        <w:rPr>
          <w:sz w:val="24"/>
        </w:rPr>
        <w:t xml:space="preserve">.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07"/>
        <w:gridCol w:w="10811"/>
      </w:tblGrid>
      <w:tr w:rsidR="00A77B4D" w:rsidRPr="00565B06" w14:paraId="47785EE3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6780E281" w14:textId="068B5E5F" w:rsidR="00A77B4D" w:rsidRPr="00565B06" w:rsidRDefault="00A77B4D" w:rsidP="00075B13">
            <w:pPr>
              <w:pStyle w:val="Icons"/>
            </w:pPr>
          </w:p>
        </w:tc>
        <w:tc>
          <w:tcPr>
            <w:tcW w:w="8587" w:type="dxa"/>
          </w:tcPr>
          <w:p w14:paraId="567E5464" w14:textId="77777777" w:rsidR="00A77B4D" w:rsidRPr="00565B06" w:rsidRDefault="00770D64" w:rsidP="002146F8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363016818E154843AFE8F1547118A2B8"/>
                </w:placeholder>
                <w:temporary/>
                <w:showingPlcHdr/>
                <w15:appearance w15:val="hidden"/>
              </w:sdtPr>
              <w:sdtEndPr/>
              <w:sdtContent>
                <w:r w:rsidR="00DD2D34" w:rsidRPr="00E70478">
                  <w:rPr>
                    <w:color w:val="251F47" w:themeColor="accent2" w:themeShade="BF"/>
                    <w:sz w:val="24"/>
                  </w:rPr>
                  <w:t>Education</w:t>
                </w:r>
              </w:sdtContent>
            </w:sdt>
          </w:p>
        </w:tc>
      </w:tr>
    </w:tbl>
    <w:p w14:paraId="6FDD0D25" w14:textId="1F91B569" w:rsidR="007C0E0E" w:rsidRPr="00E70478" w:rsidRDefault="00522F52" w:rsidP="00B47E1E">
      <w:pPr>
        <w:pStyle w:val="Heading2"/>
        <w:rPr>
          <w:color w:val="7B7B7B" w:themeColor="background2" w:themeShade="80"/>
          <w:sz w:val="24"/>
        </w:rPr>
      </w:pPr>
      <w:proofErr w:type="gramStart"/>
      <w:r w:rsidRPr="00E70478">
        <w:rPr>
          <w:color w:val="0D0D0D" w:themeColor="text1" w:themeTint="F2"/>
          <w:sz w:val="24"/>
        </w:rPr>
        <w:t>Bachelors of Science</w:t>
      </w:r>
      <w:proofErr w:type="gramEnd"/>
      <w:r w:rsidR="00551E37" w:rsidRPr="00E70478">
        <w:rPr>
          <w:color w:val="0D0D0D" w:themeColor="text1" w:themeTint="F2"/>
          <w:sz w:val="24"/>
        </w:rPr>
        <w:t xml:space="preserve">, </w:t>
      </w:r>
      <w:r w:rsidR="004F3653" w:rsidRPr="00E70478">
        <w:rPr>
          <w:color w:val="0D0D0D" w:themeColor="text1" w:themeTint="F2"/>
          <w:sz w:val="24"/>
        </w:rPr>
        <w:t>Computer Science</w:t>
      </w:r>
      <w:r w:rsidR="007C0E0E" w:rsidRPr="00E70478">
        <w:rPr>
          <w:color w:val="0D0D0D" w:themeColor="text1" w:themeTint="F2"/>
          <w:sz w:val="24"/>
        </w:rPr>
        <w:t xml:space="preserve"> | </w:t>
      </w:r>
      <w:r w:rsidR="004F3653" w:rsidRPr="00E70478">
        <w:rPr>
          <w:rStyle w:val="Emphasis"/>
          <w:color w:val="7B7B7B" w:themeColor="background2" w:themeShade="80"/>
          <w:sz w:val="24"/>
        </w:rPr>
        <w:t>University of South Carolina</w:t>
      </w:r>
      <w:r w:rsidR="002F0351" w:rsidRPr="00E70478">
        <w:rPr>
          <w:rStyle w:val="Emphasis"/>
          <w:color w:val="7B7B7B" w:themeColor="background2" w:themeShade="80"/>
          <w:sz w:val="24"/>
        </w:rPr>
        <w:t>,</w:t>
      </w:r>
      <w:r w:rsidR="004F3653" w:rsidRPr="00E70478">
        <w:rPr>
          <w:rStyle w:val="Emphasis"/>
          <w:color w:val="7B7B7B" w:themeColor="background2" w:themeShade="80"/>
          <w:sz w:val="24"/>
        </w:rPr>
        <w:t xml:space="preserve"> Columbia</w:t>
      </w:r>
    </w:p>
    <w:p w14:paraId="0E4E26C0" w14:textId="28D267D1" w:rsidR="007C0E0E" w:rsidRPr="00E97B38" w:rsidRDefault="005A09BD" w:rsidP="004F199F">
      <w:pPr>
        <w:pStyle w:val="Heading3"/>
        <w:rPr>
          <w:sz w:val="22"/>
        </w:rPr>
      </w:pPr>
      <w:r w:rsidRPr="00E97B38">
        <w:rPr>
          <w:caps w:val="0"/>
          <w:sz w:val="22"/>
        </w:rPr>
        <w:t xml:space="preserve">May </w:t>
      </w:r>
      <w:r w:rsidR="00630E39">
        <w:rPr>
          <w:sz w:val="22"/>
        </w:rPr>
        <w:t>2019</w:t>
      </w:r>
    </w:p>
    <w:p w14:paraId="6DB12417" w14:textId="7CBAB51B" w:rsidR="00D2497E" w:rsidRDefault="001651DC" w:rsidP="007850D1">
      <w:r w:rsidRPr="00CB7E17">
        <w:rPr>
          <w:sz w:val="24"/>
        </w:rPr>
        <w:t>Studied algorithmic computation and gra</w:t>
      </w:r>
      <w:r w:rsidR="00EE5137" w:rsidRPr="00CB7E17">
        <w:rPr>
          <w:sz w:val="24"/>
        </w:rPr>
        <w:t>ph theory, these fields</w:t>
      </w:r>
      <w:r w:rsidRPr="00CB7E17">
        <w:rPr>
          <w:sz w:val="24"/>
        </w:rPr>
        <w:t xml:space="preserve"> helped give me a thorough </w:t>
      </w:r>
      <w:r w:rsidR="00EE5137" w:rsidRPr="00CB7E17">
        <w:rPr>
          <w:sz w:val="24"/>
        </w:rPr>
        <w:t xml:space="preserve">basis in </w:t>
      </w:r>
      <w:r w:rsidR="00522F52" w:rsidRPr="00CB7E17">
        <w:rPr>
          <w:sz w:val="24"/>
        </w:rPr>
        <w:t>optimization-based</w:t>
      </w:r>
      <w:r w:rsidR="00DD238B" w:rsidRPr="00CB7E17">
        <w:rPr>
          <w:sz w:val="24"/>
        </w:rPr>
        <w:t xml:space="preserve"> programing.</w:t>
      </w:r>
      <w:r w:rsidR="007F30CA" w:rsidRPr="00CB7E17">
        <w:rPr>
          <w:sz w:val="24"/>
        </w:rPr>
        <w:t xml:space="preserve"> Topic included: </w:t>
      </w:r>
      <w:r w:rsidR="00D2497E" w:rsidRPr="00CB7E17">
        <w:rPr>
          <w:sz w:val="24"/>
        </w:rPr>
        <w:t>algorithmic design, operating systems, computer architecture, and software engineering</w:t>
      </w:r>
      <w:r w:rsidR="00DD238B" w:rsidRPr="00CB7E17">
        <w:rPr>
          <w:sz w:val="24"/>
        </w:rPr>
        <w:t xml:space="preserve"> </w:t>
      </w:r>
    </w:p>
    <w:p w14:paraId="6A52390C" w14:textId="4C423B75" w:rsidR="007C0E0E" w:rsidRPr="00E70478" w:rsidRDefault="004F3653" w:rsidP="00B47E1E">
      <w:pPr>
        <w:pStyle w:val="Heading2"/>
        <w:rPr>
          <w:color w:val="0D0D0D" w:themeColor="text1" w:themeTint="F2"/>
          <w:sz w:val="24"/>
        </w:rPr>
      </w:pPr>
      <w:r w:rsidRPr="00E70478">
        <w:rPr>
          <w:color w:val="0D0D0D" w:themeColor="text1" w:themeTint="F2"/>
          <w:sz w:val="24"/>
        </w:rPr>
        <w:t>Minor Mathematics</w:t>
      </w:r>
      <w:r w:rsidR="007C0E0E" w:rsidRPr="00E70478">
        <w:rPr>
          <w:color w:val="0D0D0D" w:themeColor="text1" w:themeTint="F2"/>
          <w:sz w:val="24"/>
        </w:rPr>
        <w:t xml:space="preserve"> </w:t>
      </w:r>
      <w:r w:rsidR="00985B55" w:rsidRPr="00E70478">
        <w:rPr>
          <w:color w:val="0D0D0D" w:themeColor="text1" w:themeTint="F2"/>
          <w:sz w:val="24"/>
        </w:rPr>
        <w:t>|</w:t>
      </w:r>
      <w:r w:rsidR="000558D2">
        <w:rPr>
          <w:color w:val="0D0D0D" w:themeColor="text1" w:themeTint="F2"/>
          <w:sz w:val="24"/>
        </w:rPr>
        <w:t xml:space="preserve"> </w:t>
      </w:r>
    </w:p>
    <w:p w14:paraId="5649102D" w14:textId="45D817DC" w:rsidR="007C0E0E" w:rsidRPr="00CB7E17" w:rsidRDefault="00EE5137" w:rsidP="007C0E0E">
      <w:pPr>
        <w:rPr>
          <w:sz w:val="24"/>
        </w:rPr>
      </w:pPr>
      <w:r w:rsidRPr="00CB7E17">
        <w:rPr>
          <w:sz w:val="24"/>
        </w:rPr>
        <w:t>Mathematical classes were used as a supplement to my Computer Science degree, to further my education in algorithmic analysis. Topics included: combinatorics, game theory, set analysis</w:t>
      </w:r>
      <w:r w:rsidR="003C5D84" w:rsidRPr="00CB7E17">
        <w:rPr>
          <w:sz w:val="24"/>
        </w:rPr>
        <w:t>, and complex linear algebra.</w:t>
      </w:r>
    </w:p>
    <w:p w14:paraId="0E1837C7" w14:textId="7BE577B5" w:rsidR="00D2497E" w:rsidRPr="00565B06" w:rsidRDefault="00D2497E" w:rsidP="007C0E0E">
      <w:r>
        <w:t>GPA: 3.29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07"/>
        <w:gridCol w:w="10811"/>
      </w:tblGrid>
      <w:tr w:rsidR="005E088C" w:rsidRPr="00565B06" w14:paraId="6F9C359F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4BFE6617" w14:textId="2BB01038" w:rsidR="005E088C" w:rsidRPr="00565B06" w:rsidRDefault="005E088C" w:rsidP="00075B13">
            <w:pPr>
              <w:pStyle w:val="Icons"/>
            </w:pPr>
          </w:p>
        </w:tc>
        <w:tc>
          <w:tcPr>
            <w:tcW w:w="8587" w:type="dxa"/>
          </w:tcPr>
          <w:p w14:paraId="799F4EBA" w14:textId="77777777" w:rsidR="005E088C" w:rsidRPr="00565B06" w:rsidRDefault="00770D64" w:rsidP="0004158B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F97DA2B92DAD42B6A8E22AD8451F9441"/>
                </w:placeholder>
                <w:temporary/>
                <w:showingPlcHdr/>
                <w15:appearance w15:val="hidden"/>
              </w:sdtPr>
              <w:sdtEndPr/>
              <w:sdtContent>
                <w:r w:rsidR="005E088C" w:rsidRPr="00E70478">
                  <w:rPr>
                    <w:color w:val="251F47" w:themeColor="accent2" w:themeShade="BF"/>
                    <w:sz w:val="24"/>
                  </w:rPr>
                  <w:t>Experience</w:t>
                </w:r>
              </w:sdtContent>
            </w:sdt>
          </w:p>
        </w:tc>
      </w:tr>
    </w:tbl>
    <w:p w14:paraId="56C1FEEF" w14:textId="29FE2C54" w:rsidR="005E088C" w:rsidRPr="00E97B38" w:rsidRDefault="009226BC" w:rsidP="00B47E1E">
      <w:pPr>
        <w:pStyle w:val="Heading2"/>
        <w:rPr>
          <w:sz w:val="24"/>
        </w:rPr>
      </w:pPr>
      <w:r w:rsidRPr="00E70478">
        <w:rPr>
          <w:color w:val="0D0D0D" w:themeColor="text1" w:themeTint="F2"/>
          <w:sz w:val="24"/>
        </w:rPr>
        <w:t>Support Technician</w:t>
      </w:r>
      <w:r w:rsidR="005E088C" w:rsidRPr="00E70478">
        <w:rPr>
          <w:color w:val="0D0D0D" w:themeColor="text1" w:themeTint="F2"/>
          <w:sz w:val="24"/>
        </w:rPr>
        <w:t xml:space="preserve"> | </w:t>
      </w:r>
      <w:r w:rsidRPr="00E70478">
        <w:rPr>
          <w:rStyle w:val="Emphasis"/>
          <w:color w:val="7B7B7B" w:themeColor="background2" w:themeShade="80"/>
          <w:sz w:val="24"/>
        </w:rPr>
        <w:t>Express Computer Service</w:t>
      </w:r>
    </w:p>
    <w:p w14:paraId="6B5DFF7F" w14:textId="4364DCE7" w:rsidR="005E088C" w:rsidRPr="00E97B38" w:rsidRDefault="009226BC" w:rsidP="00A43A98">
      <w:pPr>
        <w:pStyle w:val="Heading3"/>
        <w:ind w:left="720" w:hanging="720"/>
        <w:rPr>
          <w:sz w:val="22"/>
        </w:rPr>
      </w:pPr>
      <w:r w:rsidRPr="00E97B38">
        <w:rPr>
          <w:sz w:val="22"/>
        </w:rPr>
        <w:t>201</w:t>
      </w:r>
      <w:r w:rsidR="008470A3">
        <w:rPr>
          <w:sz w:val="22"/>
        </w:rPr>
        <w:t>2</w:t>
      </w:r>
      <w:r w:rsidR="005E088C" w:rsidRPr="00E97B38">
        <w:rPr>
          <w:sz w:val="22"/>
        </w:rPr>
        <w:t xml:space="preserve"> – </w:t>
      </w:r>
      <w:r w:rsidRPr="00E97B38">
        <w:rPr>
          <w:caps w:val="0"/>
          <w:sz w:val="22"/>
        </w:rPr>
        <w:t>Current</w:t>
      </w:r>
    </w:p>
    <w:p w14:paraId="0E80C28D" w14:textId="7B0C342D" w:rsidR="005E088C" w:rsidRPr="00CB7E17" w:rsidRDefault="00EE5137" w:rsidP="00337E0A">
      <w:pPr>
        <w:rPr>
          <w:sz w:val="24"/>
        </w:rPr>
      </w:pPr>
      <w:r w:rsidRPr="00CB7E17">
        <w:rPr>
          <w:sz w:val="24"/>
        </w:rPr>
        <w:t>Provide a range of services for both home and business clients</w:t>
      </w:r>
      <w:r w:rsidR="00337E0A" w:rsidRPr="00CB7E17">
        <w:rPr>
          <w:sz w:val="24"/>
        </w:rPr>
        <w:t>; i</w:t>
      </w:r>
      <w:r w:rsidRPr="00CB7E17">
        <w:rPr>
          <w:sz w:val="24"/>
        </w:rPr>
        <w:t>nclu</w:t>
      </w:r>
      <w:r w:rsidR="00337E0A" w:rsidRPr="00CB7E17">
        <w:rPr>
          <w:sz w:val="24"/>
        </w:rPr>
        <w:t>ding</w:t>
      </w:r>
      <w:r w:rsidRPr="00CB7E17">
        <w:rPr>
          <w:sz w:val="24"/>
        </w:rPr>
        <w:t>: installation, configuration, and management of largescale networks, support for both small and large-scale servers, virus, spyware, and malware removal. Other support and management services, Remote Management and Monitoring (RMM) and remote technical support, cloud backup and restoration</w:t>
      </w:r>
      <w:r w:rsidR="00337E0A" w:rsidRPr="00CB7E17">
        <w:rPr>
          <w:sz w:val="24"/>
        </w:rPr>
        <w:t>.</w:t>
      </w:r>
      <w:r w:rsidR="00CD3577" w:rsidRPr="00CB7E17">
        <w:rPr>
          <w:sz w:val="24"/>
        </w:rPr>
        <w:t xml:space="preserve"> The job r</w:t>
      </w:r>
      <w:r w:rsidR="00DA35D7" w:rsidRPr="00CB7E17">
        <w:rPr>
          <w:sz w:val="24"/>
        </w:rPr>
        <w:t xml:space="preserve">equired </w:t>
      </w:r>
      <w:r w:rsidR="00CD3577" w:rsidRPr="00CB7E17">
        <w:rPr>
          <w:sz w:val="24"/>
        </w:rPr>
        <w:t xml:space="preserve">constant communication with </w:t>
      </w:r>
      <w:r w:rsidR="00DA35D7" w:rsidRPr="00CB7E17">
        <w:rPr>
          <w:sz w:val="24"/>
        </w:rPr>
        <w:t>client</w:t>
      </w:r>
      <w:r w:rsidR="00CD3577" w:rsidRPr="00CB7E17">
        <w:rPr>
          <w:sz w:val="24"/>
        </w:rPr>
        <w:t>s,</w:t>
      </w:r>
      <w:r w:rsidR="00DA35D7" w:rsidRPr="00CB7E17">
        <w:rPr>
          <w:sz w:val="24"/>
        </w:rPr>
        <w:t xml:space="preserve"> through most of the process</w:t>
      </w:r>
      <w:r w:rsidR="00CD3577" w:rsidRPr="00CB7E17">
        <w:rPr>
          <w:sz w:val="24"/>
        </w:rPr>
        <w:t>,</w:t>
      </w:r>
      <w:r w:rsidR="00DA35D7" w:rsidRPr="00CB7E17">
        <w:rPr>
          <w:sz w:val="24"/>
        </w:rPr>
        <w:t xml:space="preserve"> to ensure that the service pro</w:t>
      </w:r>
      <w:r w:rsidR="00CD3577" w:rsidRPr="00CB7E17">
        <w:rPr>
          <w:sz w:val="24"/>
        </w:rPr>
        <w:t>vided meets their tailored needs</w:t>
      </w:r>
      <w:r w:rsidR="00DA35D7" w:rsidRPr="00CB7E17">
        <w:rPr>
          <w:sz w:val="24"/>
        </w:rPr>
        <w:t xml:space="preserve">.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07"/>
        <w:gridCol w:w="10811"/>
      </w:tblGrid>
      <w:tr w:rsidR="00143224" w:rsidRPr="00565B06" w14:paraId="43092033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7CB459DC" w14:textId="1C6B068B" w:rsidR="00143224" w:rsidRPr="00565B06" w:rsidRDefault="00143224" w:rsidP="00075B13">
            <w:pPr>
              <w:pStyle w:val="Icons"/>
            </w:pPr>
          </w:p>
        </w:tc>
        <w:tc>
          <w:tcPr>
            <w:tcW w:w="8587" w:type="dxa"/>
          </w:tcPr>
          <w:p w14:paraId="2DE8476E" w14:textId="77777777" w:rsidR="00143224" w:rsidRPr="00565B06" w:rsidRDefault="00770D64" w:rsidP="00AD6216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95CBC44E03EF409A9D7D9D101C7DA941"/>
                </w:placeholder>
                <w:temporary/>
                <w:showingPlcHdr/>
                <w15:appearance w15:val="hidden"/>
              </w:sdtPr>
              <w:sdtEndPr/>
              <w:sdtContent>
                <w:r w:rsidR="00143224" w:rsidRPr="00E70478">
                  <w:rPr>
                    <w:color w:val="251F47" w:themeColor="accent2" w:themeShade="BF"/>
                    <w:sz w:val="24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5400"/>
        <w:gridCol w:w="5400"/>
      </w:tblGrid>
      <w:tr w:rsidR="00143224" w:rsidRPr="00CB7E17" w14:paraId="3038CB08" w14:textId="77777777" w:rsidTr="00565B06">
        <w:tc>
          <w:tcPr>
            <w:tcW w:w="4320" w:type="dxa"/>
          </w:tcPr>
          <w:p w14:paraId="1FC60E5C" w14:textId="77777777" w:rsidR="00337E0A" w:rsidRPr="00CB7E17" w:rsidRDefault="00802C43" w:rsidP="00337E0A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C/C++/Java/Python</w:t>
            </w:r>
          </w:p>
          <w:p w14:paraId="0488F7C7" w14:textId="71E8092A" w:rsidR="008D3A63" w:rsidRPr="00CB7E17" w:rsidRDefault="00F53C4A" w:rsidP="00337E0A">
            <w:pPr>
              <w:pStyle w:val="ListBullet"/>
              <w:numPr>
                <w:ilvl w:val="1"/>
                <w:numId w:val="16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Design</w:t>
            </w:r>
            <w:r w:rsidR="004843C2" w:rsidRPr="00CB7E17">
              <w:rPr>
                <w:sz w:val="24"/>
              </w:rPr>
              <w:t xml:space="preserve"> and implementation of programs for complex analysis</w:t>
            </w:r>
            <w:r w:rsidR="00F85F6E" w:rsidRPr="00CB7E17">
              <w:rPr>
                <w:sz w:val="24"/>
              </w:rPr>
              <w:t xml:space="preserve">, in </w:t>
            </w:r>
            <w:bookmarkStart w:id="0" w:name="_GoBack"/>
            <w:bookmarkEnd w:id="0"/>
            <w:r w:rsidR="00F85F6E" w:rsidRPr="00CB7E17">
              <w:rPr>
                <w:sz w:val="24"/>
              </w:rPr>
              <w:t>multiple languages</w:t>
            </w:r>
            <w:r w:rsidRPr="00CB7E17">
              <w:rPr>
                <w:sz w:val="24"/>
              </w:rPr>
              <w:t xml:space="preserve"> </w:t>
            </w:r>
          </w:p>
          <w:p w14:paraId="32FFD81E" w14:textId="77777777" w:rsidR="00337E0A" w:rsidRPr="00CB7E17" w:rsidRDefault="00EA4F52" w:rsidP="00337E0A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MySQL/PHP/CSS</w:t>
            </w:r>
          </w:p>
          <w:p w14:paraId="3F1A646E" w14:textId="07145B51" w:rsidR="008D3A63" w:rsidRPr="00CB7E17" w:rsidRDefault="004843C2" w:rsidP="00337E0A">
            <w:pPr>
              <w:pStyle w:val="ListBullet"/>
              <w:numPr>
                <w:ilvl w:val="1"/>
                <w:numId w:val="18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 xml:space="preserve">Font end development for user interaction </w:t>
            </w:r>
          </w:p>
          <w:p w14:paraId="72AD72C3" w14:textId="02083A89" w:rsidR="00316CE4" w:rsidRPr="00CB7E17" w:rsidRDefault="00EA4F52" w:rsidP="0088109E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Perl/PowerShell/</w:t>
            </w:r>
            <w:r w:rsidR="00522F52">
              <w:rPr>
                <w:sz w:val="24"/>
              </w:rPr>
              <w:t>CMD/</w:t>
            </w:r>
            <w:r w:rsidRPr="00CB7E17">
              <w:rPr>
                <w:sz w:val="24"/>
              </w:rPr>
              <w:t>Bash/Ruby</w:t>
            </w:r>
          </w:p>
          <w:p w14:paraId="3CF657B5" w14:textId="36547FF0" w:rsidR="008D3A63" w:rsidRPr="00CB7E17" w:rsidRDefault="004843C2" w:rsidP="00337E0A">
            <w:pPr>
              <w:pStyle w:val="ListBullet"/>
              <w:numPr>
                <w:ilvl w:val="1"/>
                <w:numId w:val="17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Scripting functions for file processing</w:t>
            </w:r>
          </w:p>
        </w:tc>
        <w:tc>
          <w:tcPr>
            <w:tcW w:w="4320" w:type="dxa"/>
            <w:tcMar>
              <w:left w:w="576" w:type="dxa"/>
            </w:tcMar>
          </w:tcPr>
          <w:p w14:paraId="0A13D61D" w14:textId="0318A30C" w:rsidR="00F904FC" w:rsidRPr="00CB7E17" w:rsidRDefault="00CF4A02" w:rsidP="00DA364C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Team</w:t>
            </w:r>
            <w:r w:rsidR="00DA364C" w:rsidRPr="00CB7E17">
              <w:rPr>
                <w:sz w:val="24"/>
              </w:rPr>
              <w:t>/Independent</w:t>
            </w:r>
            <w:r w:rsidRPr="00CB7E17">
              <w:rPr>
                <w:sz w:val="24"/>
              </w:rPr>
              <w:t xml:space="preserve"> environment</w:t>
            </w:r>
            <w:r w:rsidR="00F77AEA" w:rsidRPr="00CB7E17">
              <w:rPr>
                <w:sz w:val="24"/>
              </w:rPr>
              <w:t>s</w:t>
            </w:r>
          </w:p>
          <w:p w14:paraId="6333AEBE" w14:textId="2A52233D" w:rsidR="008D3A63" w:rsidRPr="00CB7E17" w:rsidRDefault="004843C2" w:rsidP="00337E0A">
            <w:pPr>
              <w:pStyle w:val="ListBullet"/>
              <w:numPr>
                <w:ilvl w:val="1"/>
                <w:numId w:val="19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Coding projects independently and contribute to a larger scale project</w:t>
            </w:r>
          </w:p>
          <w:p w14:paraId="0286003B" w14:textId="50C38F62" w:rsidR="00F904FC" w:rsidRPr="00CB7E17" w:rsidRDefault="00F77AEA" w:rsidP="00565B06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Customer communication</w:t>
            </w:r>
          </w:p>
          <w:p w14:paraId="796083B5" w14:textId="178996EF" w:rsidR="008D3A63" w:rsidRPr="00CB7E17" w:rsidRDefault="004843C2" w:rsidP="00337E0A">
            <w:pPr>
              <w:pStyle w:val="ListBullet"/>
              <w:numPr>
                <w:ilvl w:val="1"/>
                <w:numId w:val="19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Making cold calls to cli</w:t>
            </w:r>
            <w:r w:rsidR="00916ABD" w:rsidRPr="00CB7E17">
              <w:rPr>
                <w:sz w:val="24"/>
              </w:rPr>
              <w:t>ents concerning information for services</w:t>
            </w:r>
          </w:p>
          <w:p w14:paraId="3472CE11" w14:textId="77777777" w:rsidR="0088109E" w:rsidRPr="00CB7E17" w:rsidRDefault="0088109E" w:rsidP="00565B06">
            <w:pPr>
              <w:pStyle w:val="ListBullet"/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Analysis of algorithmic efficiency</w:t>
            </w:r>
          </w:p>
          <w:p w14:paraId="3609C78A" w14:textId="40C07C7B" w:rsidR="008D3A63" w:rsidRPr="00CB7E17" w:rsidRDefault="00916ABD" w:rsidP="00337E0A">
            <w:pPr>
              <w:pStyle w:val="ListBullet"/>
              <w:numPr>
                <w:ilvl w:val="1"/>
                <w:numId w:val="19"/>
              </w:numPr>
              <w:spacing w:after="80"/>
              <w:rPr>
                <w:sz w:val="24"/>
              </w:rPr>
            </w:pPr>
            <w:r w:rsidRPr="00CB7E17">
              <w:rPr>
                <w:sz w:val="24"/>
              </w:rPr>
              <w:t>Mathematical</w:t>
            </w:r>
            <w:r w:rsidR="00CB7E17">
              <w:rPr>
                <w:sz w:val="24"/>
              </w:rPr>
              <w:t xml:space="preserve"> analysis</w:t>
            </w:r>
          </w:p>
        </w:tc>
      </w:tr>
    </w:tbl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906"/>
        <w:gridCol w:w="10812"/>
      </w:tblGrid>
      <w:tr w:rsidR="00AC7C34" w:rsidRPr="00565B06" w14:paraId="5DBDACF8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0DD1B9D7" w14:textId="50E6BFF0" w:rsidR="00AC7C34" w:rsidRPr="00565B06" w:rsidRDefault="00AC7C34" w:rsidP="00075B13">
            <w:pPr>
              <w:pStyle w:val="Icons"/>
            </w:pPr>
          </w:p>
        </w:tc>
        <w:tc>
          <w:tcPr>
            <w:tcW w:w="8649" w:type="dxa"/>
          </w:tcPr>
          <w:p w14:paraId="41D32EF8" w14:textId="77777777" w:rsidR="00AC7C34" w:rsidRPr="00565B06" w:rsidRDefault="00770D64" w:rsidP="00AD6216">
            <w:pPr>
              <w:pStyle w:val="Heading1"/>
              <w:outlineLvl w:val="0"/>
            </w:pPr>
            <w:sdt>
              <w:sdtPr>
                <w:alias w:val="Activities:"/>
                <w:tag w:val="Activities:"/>
                <w:id w:val="-2061776476"/>
                <w:placeholder>
                  <w:docPart w:val="AF8B2DED602A4467AE03878EDDC038EF"/>
                </w:placeholder>
                <w:temporary/>
                <w:showingPlcHdr/>
                <w15:appearance w15:val="hidden"/>
              </w:sdtPr>
              <w:sdtEndPr/>
              <w:sdtContent>
                <w:r w:rsidR="00AC7C34" w:rsidRPr="00E70478">
                  <w:rPr>
                    <w:color w:val="251F47" w:themeColor="accent2" w:themeShade="BF"/>
                    <w:sz w:val="24"/>
                  </w:rPr>
                  <w:t>Activities</w:t>
                </w:r>
              </w:sdtContent>
            </w:sdt>
          </w:p>
        </w:tc>
      </w:tr>
    </w:tbl>
    <w:p w14:paraId="091C64F5" w14:textId="2880C562" w:rsidR="006A0557" w:rsidRPr="00CB7E17" w:rsidRDefault="00DA35D7" w:rsidP="006A0557">
      <w:pPr>
        <w:rPr>
          <w:sz w:val="24"/>
        </w:rPr>
      </w:pPr>
      <w:r w:rsidRPr="00E70478">
        <w:rPr>
          <w:rFonts w:asciiTheme="majorHAnsi" w:eastAsiaTheme="majorEastAsia" w:hAnsiTheme="majorHAnsi" w:cstheme="majorBidi"/>
          <w:b/>
          <w:color w:val="0D0D0D" w:themeColor="text1" w:themeTint="F2"/>
          <w:sz w:val="24"/>
          <w:szCs w:val="26"/>
        </w:rPr>
        <w:t>Independent</w:t>
      </w:r>
      <w:r w:rsidRPr="00CB7E17">
        <w:rPr>
          <w:sz w:val="24"/>
        </w:rPr>
        <w:t xml:space="preserve"> </w:t>
      </w:r>
      <w:r w:rsidRPr="00E70478">
        <w:rPr>
          <w:rFonts w:asciiTheme="majorHAnsi" w:eastAsiaTheme="majorEastAsia" w:hAnsiTheme="majorHAnsi" w:cstheme="majorBidi"/>
          <w:b/>
          <w:color w:val="0D0D0D" w:themeColor="text1" w:themeTint="F2"/>
          <w:sz w:val="24"/>
          <w:szCs w:val="26"/>
        </w:rPr>
        <w:t>work</w:t>
      </w:r>
      <w:r w:rsidR="00E70478">
        <w:rPr>
          <w:rFonts w:asciiTheme="majorHAnsi" w:eastAsiaTheme="majorEastAsia" w:hAnsiTheme="majorHAnsi" w:cstheme="majorBidi"/>
          <w:b/>
          <w:color w:val="0D0D0D" w:themeColor="text1" w:themeTint="F2"/>
          <w:sz w:val="24"/>
          <w:szCs w:val="26"/>
        </w:rPr>
        <w:t xml:space="preserve"> |</w:t>
      </w:r>
    </w:p>
    <w:p w14:paraId="697FB267" w14:textId="77777777" w:rsidR="00B376F1" w:rsidRPr="00CB7E17" w:rsidRDefault="00B376F1" w:rsidP="00B376F1">
      <w:pPr>
        <w:pStyle w:val="ListParagraph"/>
        <w:numPr>
          <w:ilvl w:val="1"/>
          <w:numId w:val="19"/>
        </w:numPr>
        <w:rPr>
          <w:sz w:val="24"/>
        </w:rPr>
      </w:pPr>
      <w:r w:rsidRPr="00CB7E17">
        <w:rPr>
          <w:sz w:val="24"/>
        </w:rPr>
        <w:t>Complex scripting shortcuts for Bash environments to improve usability of the Linux platform</w:t>
      </w:r>
    </w:p>
    <w:p w14:paraId="7034D207" w14:textId="3AA0BE9F" w:rsidR="006A0557" w:rsidRPr="00CB7E17" w:rsidRDefault="006A0557" w:rsidP="006A0557">
      <w:pPr>
        <w:pStyle w:val="ListParagraph"/>
        <w:numPr>
          <w:ilvl w:val="1"/>
          <w:numId w:val="19"/>
        </w:numPr>
        <w:rPr>
          <w:sz w:val="24"/>
        </w:rPr>
      </w:pPr>
      <w:r w:rsidRPr="00CB7E17">
        <w:rPr>
          <w:sz w:val="24"/>
        </w:rPr>
        <w:t>G</w:t>
      </w:r>
      <w:r w:rsidR="00DA35D7" w:rsidRPr="00CB7E17">
        <w:rPr>
          <w:sz w:val="24"/>
        </w:rPr>
        <w:t>reedy algorithms</w:t>
      </w:r>
      <w:r w:rsidRPr="00CB7E17">
        <w:rPr>
          <w:sz w:val="24"/>
        </w:rPr>
        <w:t xml:space="preserve"> (C, C++, and Java) </w:t>
      </w:r>
      <w:r w:rsidR="00DA35D7" w:rsidRPr="00CB7E17">
        <w:rPr>
          <w:sz w:val="24"/>
        </w:rPr>
        <w:t>to compare runtime</w:t>
      </w:r>
      <w:r w:rsidRPr="00CB7E17">
        <w:rPr>
          <w:sz w:val="24"/>
        </w:rPr>
        <w:t>s.</w:t>
      </w:r>
    </w:p>
    <w:p w14:paraId="481C36C3" w14:textId="15A41A4E" w:rsidR="006A0557" w:rsidRPr="00CB7E17" w:rsidRDefault="00787C79" w:rsidP="006A0557">
      <w:pPr>
        <w:pStyle w:val="ListParagraph"/>
        <w:numPr>
          <w:ilvl w:val="1"/>
          <w:numId w:val="19"/>
        </w:numPr>
        <w:rPr>
          <w:sz w:val="24"/>
        </w:rPr>
      </w:pPr>
      <w:r w:rsidRPr="00CB7E17">
        <w:rPr>
          <w:sz w:val="24"/>
        </w:rPr>
        <w:t>D</w:t>
      </w:r>
      <w:r w:rsidR="00DA35D7" w:rsidRPr="00CB7E17">
        <w:rPr>
          <w:sz w:val="24"/>
        </w:rPr>
        <w:t xml:space="preserve">eveloped </w:t>
      </w:r>
      <w:r w:rsidR="00522F52">
        <w:rPr>
          <w:sz w:val="24"/>
        </w:rPr>
        <w:t xml:space="preserve">benchmark </w:t>
      </w:r>
      <w:r w:rsidR="00DA35D7" w:rsidRPr="00CB7E17">
        <w:rPr>
          <w:sz w:val="24"/>
        </w:rPr>
        <w:t xml:space="preserve">tests for hardware </w:t>
      </w:r>
    </w:p>
    <w:sectPr w:rsidR="006A0557" w:rsidRPr="00CB7E17" w:rsidSect="0028281B">
      <w:footerReference w:type="default" r:id="rId9"/>
      <w:headerReference w:type="first" r:id="rId10"/>
      <w:pgSz w:w="12240" w:h="15840" w:code="1"/>
      <w:pgMar w:top="720" w:right="720" w:bottom="720" w:left="72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4B5DE" w14:textId="77777777" w:rsidR="00770D64" w:rsidRDefault="00770D64" w:rsidP="00F534FB">
      <w:pPr>
        <w:spacing w:after="0"/>
      </w:pPr>
      <w:r>
        <w:separator/>
      </w:r>
    </w:p>
  </w:endnote>
  <w:endnote w:type="continuationSeparator" w:id="0">
    <w:p w14:paraId="402BEB3E" w14:textId="77777777" w:rsidR="00770D64" w:rsidRDefault="00770D64" w:rsidP="00F534FB">
      <w:pPr>
        <w:spacing w:after="0"/>
      </w:pPr>
      <w:r>
        <w:continuationSeparator/>
      </w:r>
    </w:p>
  </w:endnote>
  <w:endnote w:type="continuationNotice" w:id="1">
    <w:p w14:paraId="5CDD7676" w14:textId="77777777" w:rsidR="00770D64" w:rsidRDefault="00770D6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57808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D0AC4B" w14:textId="5544412D" w:rsidR="005F2314" w:rsidRDefault="005F231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416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DF669" w14:textId="77777777" w:rsidR="00770D64" w:rsidRDefault="00770D64" w:rsidP="00F534FB">
      <w:pPr>
        <w:spacing w:after="0"/>
      </w:pPr>
      <w:r>
        <w:separator/>
      </w:r>
    </w:p>
  </w:footnote>
  <w:footnote w:type="continuationSeparator" w:id="0">
    <w:p w14:paraId="633CB0C3" w14:textId="77777777" w:rsidR="00770D64" w:rsidRDefault="00770D64" w:rsidP="00F534FB">
      <w:pPr>
        <w:spacing w:after="0"/>
      </w:pPr>
      <w:r>
        <w:continuationSeparator/>
      </w:r>
    </w:p>
  </w:footnote>
  <w:footnote w:type="continuationNotice" w:id="1">
    <w:p w14:paraId="45D623A7" w14:textId="77777777" w:rsidR="00770D64" w:rsidRDefault="00770D6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92413E" w14:textId="77777777" w:rsidR="005F2314" w:rsidRDefault="005F231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DF79AE0" wp14:editId="6EFD402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DD66E3" id="Rectangle 1" o:spid="_x0000_s1026" alt="Header background rectangle" style="position:absolute;margin-left:560.8pt;margin-top:0;width:612pt;height:157.5pt;z-index:-251658240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3042AD"/>
    <w:multiLevelType w:val="multilevel"/>
    <w:tmpl w:val="73B8DE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0BAD2C5C"/>
    <w:multiLevelType w:val="multilevel"/>
    <w:tmpl w:val="EDB863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CE125A7"/>
    <w:multiLevelType w:val="multilevel"/>
    <w:tmpl w:val="8460CA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1CE707A6"/>
    <w:multiLevelType w:val="multilevel"/>
    <w:tmpl w:val="30D0FB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21D36168"/>
    <w:multiLevelType w:val="multilevel"/>
    <w:tmpl w:val="3752C45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251F47" w:themeColor="accent2" w:themeShade="BF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7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7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13"/>
  </w:num>
  <w:num w:numId="16">
    <w:abstractNumId w:val="15"/>
  </w:num>
  <w:num w:numId="17">
    <w:abstractNumId w:val="12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7C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58D2"/>
    <w:rsid w:val="00056FE7"/>
    <w:rsid w:val="000570FF"/>
    <w:rsid w:val="00057244"/>
    <w:rsid w:val="0006454B"/>
    <w:rsid w:val="00075B13"/>
    <w:rsid w:val="00092692"/>
    <w:rsid w:val="00096203"/>
    <w:rsid w:val="000A0229"/>
    <w:rsid w:val="000B17A8"/>
    <w:rsid w:val="000D7AA1"/>
    <w:rsid w:val="000E24AC"/>
    <w:rsid w:val="000E4A73"/>
    <w:rsid w:val="000F79EA"/>
    <w:rsid w:val="00100A92"/>
    <w:rsid w:val="00111BF3"/>
    <w:rsid w:val="00134F92"/>
    <w:rsid w:val="00135A9D"/>
    <w:rsid w:val="00137DC1"/>
    <w:rsid w:val="00143224"/>
    <w:rsid w:val="00145B33"/>
    <w:rsid w:val="001468F3"/>
    <w:rsid w:val="0015093B"/>
    <w:rsid w:val="00152C3A"/>
    <w:rsid w:val="001539C4"/>
    <w:rsid w:val="00162BEE"/>
    <w:rsid w:val="001651DC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A17"/>
    <w:rsid w:val="001C0DEE"/>
    <w:rsid w:val="001C3957"/>
    <w:rsid w:val="001C46E5"/>
    <w:rsid w:val="001D401F"/>
    <w:rsid w:val="001E08A4"/>
    <w:rsid w:val="0020735F"/>
    <w:rsid w:val="002146F8"/>
    <w:rsid w:val="00215593"/>
    <w:rsid w:val="00217917"/>
    <w:rsid w:val="002372E8"/>
    <w:rsid w:val="0023768B"/>
    <w:rsid w:val="00244DBB"/>
    <w:rsid w:val="0025163F"/>
    <w:rsid w:val="00254330"/>
    <w:rsid w:val="00260F01"/>
    <w:rsid w:val="00275C94"/>
    <w:rsid w:val="00277638"/>
    <w:rsid w:val="0028164F"/>
    <w:rsid w:val="002823BE"/>
    <w:rsid w:val="0028281B"/>
    <w:rsid w:val="00297B17"/>
    <w:rsid w:val="00297ED0"/>
    <w:rsid w:val="002A4EDA"/>
    <w:rsid w:val="002B3FC8"/>
    <w:rsid w:val="002F0351"/>
    <w:rsid w:val="002F10E7"/>
    <w:rsid w:val="002F69E4"/>
    <w:rsid w:val="002F7B28"/>
    <w:rsid w:val="00300A98"/>
    <w:rsid w:val="0030724A"/>
    <w:rsid w:val="00316CE4"/>
    <w:rsid w:val="00323C3F"/>
    <w:rsid w:val="003279A4"/>
    <w:rsid w:val="00337114"/>
    <w:rsid w:val="00337E0A"/>
    <w:rsid w:val="0035004C"/>
    <w:rsid w:val="003571C8"/>
    <w:rsid w:val="00374CA5"/>
    <w:rsid w:val="00380CA0"/>
    <w:rsid w:val="00383057"/>
    <w:rsid w:val="0039703C"/>
    <w:rsid w:val="003974BB"/>
    <w:rsid w:val="003A091E"/>
    <w:rsid w:val="003C3C16"/>
    <w:rsid w:val="003C5D84"/>
    <w:rsid w:val="003D2E2D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843C2"/>
    <w:rsid w:val="004915EA"/>
    <w:rsid w:val="004A4162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4F3653"/>
    <w:rsid w:val="005106C0"/>
    <w:rsid w:val="00522F52"/>
    <w:rsid w:val="005247B7"/>
    <w:rsid w:val="005324B1"/>
    <w:rsid w:val="005372FA"/>
    <w:rsid w:val="00551E37"/>
    <w:rsid w:val="00556337"/>
    <w:rsid w:val="005611C3"/>
    <w:rsid w:val="00562422"/>
    <w:rsid w:val="00565B06"/>
    <w:rsid w:val="00570066"/>
    <w:rsid w:val="00574328"/>
    <w:rsid w:val="00575C01"/>
    <w:rsid w:val="00581515"/>
    <w:rsid w:val="00582623"/>
    <w:rsid w:val="005826C2"/>
    <w:rsid w:val="0059085F"/>
    <w:rsid w:val="005A09BD"/>
    <w:rsid w:val="005A459B"/>
    <w:rsid w:val="005A74EC"/>
    <w:rsid w:val="005B3D67"/>
    <w:rsid w:val="005B437C"/>
    <w:rsid w:val="005D0108"/>
    <w:rsid w:val="005E088C"/>
    <w:rsid w:val="005E50A5"/>
    <w:rsid w:val="005E6E43"/>
    <w:rsid w:val="005F2314"/>
    <w:rsid w:val="005F4455"/>
    <w:rsid w:val="006104FF"/>
    <w:rsid w:val="00614B7C"/>
    <w:rsid w:val="0062239B"/>
    <w:rsid w:val="00625B8A"/>
    <w:rsid w:val="00630E39"/>
    <w:rsid w:val="00644D4E"/>
    <w:rsid w:val="00663536"/>
    <w:rsid w:val="006648D4"/>
    <w:rsid w:val="00673F18"/>
    <w:rsid w:val="00676CEB"/>
    <w:rsid w:val="00683A86"/>
    <w:rsid w:val="0069300B"/>
    <w:rsid w:val="006A0557"/>
    <w:rsid w:val="006A4C72"/>
    <w:rsid w:val="006C244E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0D64"/>
    <w:rsid w:val="00776E3A"/>
    <w:rsid w:val="007850D1"/>
    <w:rsid w:val="007857C8"/>
    <w:rsid w:val="00785FF6"/>
    <w:rsid w:val="00787C79"/>
    <w:rsid w:val="00790E98"/>
    <w:rsid w:val="00796A79"/>
    <w:rsid w:val="007A729F"/>
    <w:rsid w:val="007B3F4F"/>
    <w:rsid w:val="007C0E0E"/>
    <w:rsid w:val="007C153D"/>
    <w:rsid w:val="007C333C"/>
    <w:rsid w:val="007C34A8"/>
    <w:rsid w:val="007D07B2"/>
    <w:rsid w:val="007E2C0B"/>
    <w:rsid w:val="007E7052"/>
    <w:rsid w:val="007F30CA"/>
    <w:rsid w:val="007F6944"/>
    <w:rsid w:val="007F71A4"/>
    <w:rsid w:val="00802C43"/>
    <w:rsid w:val="008030EE"/>
    <w:rsid w:val="00807140"/>
    <w:rsid w:val="00812148"/>
    <w:rsid w:val="00814B43"/>
    <w:rsid w:val="008232AC"/>
    <w:rsid w:val="0083016A"/>
    <w:rsid w:val="00832B7E"/>
    <w:rsid w:val="00846AAE"/>
    <w:rsid w:val="008470A3"/>
    <w:rsid w:val="00867081"/>
    <w:rsid w:val="0088109E"/>
    <w:rsid w:val="008978E8"/>
    <w:rsid w:val="008A02C4"/>
    <w:rsid w:val="008A49A0"/>
    <w:rsid w:val="008A6538"/>
    <w:rsid w:val="008D3A63"/>
    <w:rsid w:val="008D4FC8"/>
    <w:rsid w:val="008D5A80"/>
    <w:rsid w:val="008D6D05"/>
    <w:rsid w:val="008E5483"/>
    <w:rsid w:val="008F4532"/>
    <w:rsid w:val="0091221E"/>
    <w:rsid w:val="00916ABD"/>
    <w:rsid w:val="009226BC"/>
    <w:rsid w:val="00933CCA"/>
    <w:rsid w:val="0093795C"/>
    <w:rsid w:val="009411E8"/>
    <w:rsid w:val="00952C89"/>
    <w:rsid w:val="009540F4"/>
    <w:rsid w:val="00956B75"/>
    <w:rsid w:val="00985B5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064AB"/>
    <w:rsid w:val="00A1144C"/>
    <w:rsid w:val="00A1329C"/>
    <w:rsid w:val="00A25023"/>
    <w:rsid w:val="00A2760D"/>
    <w:rsid w:val="00A42CE4"/>
    <w:rsid w:val="00A43A98"/>
    <w:rsid w:val="00A56B81"/>
    <w:rsid w:val="00A6314E"/>
    <w:rsid w:val="00A77B4D"/>
    <w:rsid w:val="00A8052D"/>
    <w:rsid w:val="00A9077F"/>
    <w:rsid w:val="00AA04BD"/>
    <w:rsid w:val="00AA276C"/>
    <w:rsid w:val="00AB5957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376F1"/>
    <w:rsid w:val="00B47E1E"/>
    <w:rsid w:val="00B54661"/>
    <w:rsid w:val="00B55487"/>
    <w:rsid w:val="00B763B5"/>
    <w:rsid w:val="00B90654"/>
    <w:rsid w:val="00B91175"/>
    <w:rsid w:val="00B9480F"/>
    <w:rsid w:val="00BA71B3"/>
    <w:rsid w:val="00BB34BE"/>
    <w:rsid w:val="00BC0E1A"/>
    <w:rsid w:val="00BC1472"/>
    <w:rsid w:val="00BD2DD6"/>
    <w:rsid w:val="00BD55EE"/>
    <w:rsid w:val="00BF68F7"/>
    <w:rsid w:val="00C2492B"/>
    <w:rsid w:val="00C3233C"/>
    <w:rsid w:val="00C3763A"/>
    <w:rsid w:val="00C60281"/>
    <w:rsid w:val="00C70DCF"/>
    <w:rsid w:val="00C779DA"/>
    <w:rsid w:val="00C814F7"/>
    <w:rsid w:val="00C81C04"/>
    <w:rsid w:val="00C91B4B"/>
    <w:rsid w:val="00C93DE1"/>
    <w:rsid w:val="00CA1ED0"/>
    <w:rsid w:val="00CA2E0A"/>
    <w:rsid w:val="00CA5738"/>
    <w:rsid w:val="00CB3192"/>
    <w:rsid w:val="00CB7E17"/>
    <w:rsid w:val="00CC1E5C"/>
    <w:rsid w:val="00CD1043"/>
    <w:rsid w:val="00CD3577"/>
    <w:rsid w:val="00CE2C76"/>
    <w:rsid w:val="00CF4A02"/>
    <w:rsid w:val="00D046EF"/>
    <w:rsid w:val="00D22E33"/>
    <w:rsid w:val="00D2497E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93FF5"/>
    <w:rsid w:val="00DA35D7"/>
    <w:rsid w:val="00DA364C"/>
    <w:rsid w:val="00DB0B61"/>
    <w:rsid w:val="00DC7085"/>
    <w:rsid w:val="00DD238B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5E98"/>
    <w:rsid w:val="00E379DC"/>
    <w:rsid w:val="00E46808"/>
    <w:rsid w:val="00E5521B"/>
    <w:rsid w:val="00E6197C"/>
    <w:rsid w:val="00E61D86"/>
    <w:rsid w:val="00E61FB1"/>
    <w:rsid w:val="00E63862"/>
    <w:rsid w:val="00E665C1"/>
    <w:rsid w:val="00E70176"/>
    <w:rsid w:val="00E70478"/>
    <w:rsid w:val="00E72DA3"/>
    <w:rsid w:val="00E754D1"/>
    <w:rsid w:val="00E97B38"/>
    <w:rsid w:val="00E97BD9"/>
    <w:rsid w:val="00EA4F52"/>
    <w:rsid w:val="00EA4FB9"/>
    <w:rsid w:val="00EC7C1C"/>
    <w:rsid w:val="00EE0848"/>
    <w:rsid w:val="00EE5137"/>
    <w:rsid w:val="00F0355A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3C4A"/>
    <w:rsid w:val="00F56FFE"/>
    <w:rsid w:val="00F77AEA"/>
    <w:rsid w:val="00F85F6E"/>
    <w:rsid w:val="00F904FC"/>
    <w:rsid w:val="00F935BF"/>
    <w:rsid w:val="00F94EB5"/>
    <w:rsid w:val="00FA4359"/>
    <w:rsid w:val="00FA4C84"/>
    <w:rsid w:val="00FB0F18"/>
    <w:rsid w:val="00FE18B2"/>
    <w:rsid w:val="00FE7443"/>
    <w:rsid w:val="00FF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E4DAA2"/>
  <w15:chartTrackingRefBased/>
  <w15:docId w15:val="{24E5A372-2944-4AD0-8C6D-7E203B9A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8D3A63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A63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unhideWhenUsed/>
    <w:rsid w:val="006A0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ke\Downloads\tf1640248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F5B1E381A84297B4AB5B2FD08EF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3093B-737B-416A-8BC0-8CB6D972B69D}"/>
      </w:docPartPr>
      <w:docPartBody>
        <w:p w:rsidR="00443710" w:rsidRDefault="00747D0B">
          <w:pPr>
            <w:pStyle w:val="17F5B1E381A84297B4AB5B2FD08EFD9B"/>
          </w:pPr>
          <w:r w:rsidRPr="00565B06">
            <w:t>Objective</w:t>
          </w:r>
        </w:p>
      </w:docPartBody>
    </w:docPart>
    <w:docPart>
      <w:docPartPr>
        <w:name w:val="363016818E154843AFE8F1547118A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EDA64-3D26-4047-B3E3-58D8ECD5DA72}"/>
      </w:docPartPr>
      <w:docPartBody>
        <w:p w:rsidR="00443710" w:rsidRDefault="00747D0B">
          <w:pPr>
            <w:pStyle w:val="363016818E154843AFE8F1547118A2B8"/>
          </w:pPr>
          <w:r w:rsidRPr="00565B06">
            <w:t>Education</w:t>
          </w:r>
        </w:p>
      </w:docPartBody>
    </w:docPart>
    <w:docPart>
      <w:docPartPr>
        <w:name w:val="F97DA2B92DAD42B6A8E22AD8451F9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88B6F-3EB8-4CDA-A245-3230BC9F5E80}"/>
      </w:docPartPr>
      <w:docPartBody>
        <w:p w:rsidR="00443710" w:rsidRDefault="00747D0B">
          <w:pPr>
            <w:pStyle w:val="F97DA2B92DAD42B6A8E22AD8451F9441"/>
          </w:pPr>
          <w:r w:rsidRPr="00565B06">
            <w:t>Experience</w:t>
          </w:r>
        </w:p>
      </w:docPartBody>
    </w:docPart>
    <w:docPart>
      <w:docPartPr>
        <w:name w:val="95CBC44E03EF409A9D7D9D101C7DA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9F9171-1B18-4138-9EFA-89F50685E923}"/>
      </w:docPartPr>
      <w:docPartBody>
        <w:p w:rsidR="00443710" w:rsidRDefault="00747D0B">
          <w:pPr>
            <w:pStyle w:val="95CBC44E03EF409A9D7D9D101C7DA941"/>
          </w:pPr>
          <w:r w:rsidRPr="00565B06">
            <w:t>Skills</w:t>
          </w:r>
        </w:p>
      </w:docPartBody>
    </w:docPart>
    <w:docPart>
      <w:docPartPr>
        <w:name w:val="AF8B2DED602A4467AE03878EDDC03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48A8A-A740-49B5-BB7D-A84B51C10537}"/>
      </w:docPartPr>
      <w:docPartBody>
        <w:p w:rsidR="00443710" w:rsidRDefault="00747D0B">
          <w:pPr>
            <w:pStyle w:val="AF8B2DED602A4467AE03878EDDC038EF"/>
          </w:pPr>
          <w:r w:rsidRPr="00565B06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D0B"/>
    <w:rsid w:val="001570EF"/>
    <w:rsid w:val="00443710"/>
    <w:rsid w:val="00465A89"/>
    <w:rsid w:val="00633F9A"/>
    <w:rsid w:val="0074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237EC1F3C42788A987430DB1A5604">
    <w:name w:val="F08237EC1F3C42788A987430DB1A5604"/>
  </w:style>
  <w:style w:type="paragraph" w:customStyle="1" w:styleId="6196FEB99F5E40BBBC2153B01FCA6D90">
    <w:name w:val="6196FEB99F5E40BBBC2153B01FCA6D90"/>
  </w:style>
  <w:style w:type="paragraph" w:customStyle="1" w:styleId="3216F94549134770A37AE991B10665B7">
    <w:name w:val="3216F94549134770A37AE991B10665B7"/>
  </w:style>
  <w:style w:type="paragraph" w:customStyle="1" w:styleId="2F7AB5AB9BCC4932A681A33282E9B847">
    <w:name w:val="2F7AB5AB9BCC4932A681A33282E9B847"/>
  </w:style>
  <w:style w:type="paragraph" w:customStyle="1" w:styleId="EEAE2A072C7E47D48E332D06CF60EEBA">
    <w:name w:val="EEAE2A072C7E47D48E332D06CF60EEBA"/>
  </w:style>
  <w:style w:type="paragraph" w:customStyle="1" w:styleId="BE1CE39C9CBE4CC6BFBB975167B5AAF5">
    <w:name w:val="BE1CE39C9CBE4CC6BFBB975167B5AAF5"/>
  </w:style>
  <w:style w:type="paragraph" w:customStyle="1" w:styleId="1CED68A983C7414882A7992285815843">
    <w:name w:val="1CED68A983C7414882A7992285815843"/>
  </w:style>
  <w:style w:type="paragraph" w:customStyle="1" w:styleId="17F5B1E381A84297B4AB5B2FD08EFD9B">
    <w:name w:val="17F5B1E381A84297B4AB5B2FD08EFD9B"/>
  </w:style>
  <w:style w:type="paragraph" w:customStyle="1" w:styleId="712C14AFF69E4004A0195CBF8FAE0965">
    <w:name w:val="712C14AFF69E4004A0195CBF8FAE0965"/>
  </w:style>
  <w:style w:type="paragraph" w:customStyle="1" w:styleId="363016818E154843AFE8F1547118A2B8">
    <w:name w:val="363016818E154843AFE8F1547118A2B8"/>
  </w:style>
  <w:style w:type="paragraph" w:customStyle="1" w:styleId="FA09266C847C448BA87ACD2804D8BDA9">
    <w:name w:val="FA09266C847C448BA87ACD2804D8BDA9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16337182837543B58013E1EB13E52743">
    <w:name w:val="16337182837543B58013E1EB13E52743"/>
  </w:style>
  <w:style w:type="paragraph" w:customStyle="1" w:styleId="A7312E53EE2149D79617BB9941387A1C">
    <w:name w:val="A7312E53EE2149D79617BB9941387A1C"/>
  </w:style>
  <w:style w:type="paragraph" w:customStyle="1" w:styleId="8881612D2B594A58AA718C311DAE448F">
    <w:name w:val="8881612D2B594A58AA718C311DAE448F"/>
  </w:style>
  <w:style w:type="paragraph" w:customStyle="1" w:styleId="6614E19DA8FD45D9988ED60B9C472004">
    <w:name w:val="6614E19DA8FD45D9988ED60B9C472004"/>
  </w:style>
  <w:style w:type="paragraph" w:customStyle="1" w:styleId="865C867F287D4FEB90F95847D58BB994">
    <w:name w:val="865C867F287D4FEB90F95847D58BB994"/>
  </w:style>
  <w:style w:type="paragraph" w:customStyle="1" w:styleId="1208E077AA754A81B91030DE8A76A289">
    <w:name w:val="1208E077AA754A81B91030DE8A76A289"/>
  </w:style>
  <w:style w:type="paragraph" w:customStyle="1" w:styleId="659A2E056ED54C8BBEC07B1791F66473">
    <w:name w:val="659A2E056ED54C8BBEC07B1791F66473"/>
  </w:style>
  <w:style w:type="paragraph" w:customStyle="1" w:styleId="75024B635EF84C209C1B25B29F9F9F8F">
    <w:name w:val="75024B635EF84C209C1B25B29F9F9F8F"/>
  </w:style>
  <w:style w:type="paragraph" w:customStyle="1" w:styleId="C1F3F9D4EFF34C939DF87E9324EE9F73">
    <w:name w:val="C1F3F9D4EFF34C939DF87E9324EE9F73"/>
  </w:style>
  <w:style w:type="paragraph" w:customStyle="1" w:styleId="F97DA2B92DAD42B6A8E22AD8451F9441">
    <w:name w:val="F97DA2B92DAD42B6A8E22AD8451F9441"/>
  </w:style>
  <w:style w:type="paragraph" w:customStyle="1" w:styleId="85FE01AD1DD04B2783158E3A36EBDB03">
    <w:name w:val="85FE01AD1DD04B2783158E3A36EBDB03"/>
  </w:style>
  <w:style w:type="paragraph" w:customStyle="1" w:styleId="CD1A8E1F4C604023A7F912E71EC9CEEF">
    <w:name w:val="CD1A8E1F4C604023A7F912E71EC9CEEF"/>
  </w:style>
  <w:style w:type="paragraph" w:customStyle="1" w:styleId="E7D82A96CBDD4754AE98F9ADFB2B0CB5">
    <w:name w:val="E7D82A96CBDD4754AE98F9ADFB2B0CB5"/>
  </w:style>
  <w:style w:type="paragraph" w:customStyle="1" w:styleId="B1D2342757D243DC8E38BBF0CBD9E384">
    <w:name w:val="B1D2342757D243DC8E38BBF0CBD9E384"/>
  </w:style>
  <w:style w:type="paragraph" w:customStyle="1" w:styleId="EFD4AB5B738E4DFEB4C89BB7765E281F">
    <w:name w:val="EFD4AB5B738E4DFEB4C89BB7765E281F"/>
  </w:style>
  <w:style w:type="paragraph" w:customStyle="1" w:styleId="3618FB214B324233BEA2D2FE741AF239">
    <w:name w:val="3618FB214B324233BEA2D2FE741AF239"/>
  </w:style>
  <w:style w:type="paragraph" w:customStyle="1" w:styleId="35AAD0F51EC44B0BBDE0B63BAA317C11">
    <w:name w:val="35AAD0F51EC44B0BBDE0B63BAA317C11"/>
  </w:style>
  <w:style w:type="paragraph" w:customStyle="1" w:styleId="3AF15027A810457C9452C063E9728AD4">
    <w:name w:val="3AF15027A810457C9452C063E9728AD4"/>
  </w:style>
  <w:style w:type="paragraph" w:customStyle="1" w:styleId="EC7154CEB48748159E14D039A9E74BBB">
    <w:name w:val="EC7154CEB48748159E14D039A9E74BBB"/>
  </w:style>
  <w:style w:type="paragraph" w:customStyle="1" w:styleId="856D266CDDEE42739A38AF02FE466E92">
    <w:name w:val="856D266CDDEE42739A38AF02FE466E92"/>
  </w:style>
  <w:style w:type="paragraph" w:customStyle="1" w:styleId="95CBC44E03EF409A9D7D9D101C7DA941">
    <w:name w:val="95CBC44E03EF409A9D7D9D101C7DA941"/>
  </w:style>
  <w:style w:type="paragraph" w:customStyle="1" w:styleId="1E9B816620C24A61B6DBAF9F011872DB">
    <w:name w:val="1E9B816620C24A61B6DBAF9F011872DB"/>
  </w:style>
  <w:style w:type="paragraph" w:customStyle="1" w:styleId="55FAAE9F86E14FF887EAB688B71E8291">
    <w:name w:val="55FAAE9F86E14FF887EAB688B71E8291"/>
  </w:style>
  <w:style w:type="paragraph" w:customStyle="1" w:styleId="A223CE38F6204C4DB6B3B95D2E067B9A">
    <w:name w:val="A223CE38F6204C4DB6B3B95D2E067B9A"/>
  </w:style>
  <w:style w:type="paragraph" w:customStyle="1" w:styleId="B2191E8EE7E84891AA4BF6B1E91D43DF">
    <w:name w:val="B2191E8EE7E84891AA4BF6B1E91D43DF"/>
  </w:style>
  <w:style w:type="paragraph" w:customStyle="1" w:styleId="1A72F73838BC453B9E40B64B0EBE65BA">
    <w:name w:val="1A72F73838BC453B9E40B64B0EBE65BA"/>
  </w:style>
  <w:style w:type="paragraph" w:customStyle="1" w:styleId="AF8B2DED602A4467AE03878EDDC038EF">
    <w:name w:val="AF8B2DED602A4467AE03878EDDC038EF"/>
  </w:style>
  <w:style w:type="paragraph" w:customStyle="1" w:styleId="CA50DF630A87449E865D78D81FFE073D">
    <w:name w:val="CA50DF630A87449E865D78D81FFE073D"/>
  </w:style>
  <w:style w:type="paragraph" w:customStyle="1" w:styleId="34BFD555D7154663ABF863288AC4F538">
    <w:name w:val="34BFD555D7154663ABF863288AC4F538"/>
    <w:rsid w:val="00747D0B"/>
  </w:style>
  <w:style w:type="paragraph" w:customStyle="1" w:styleId="D0B7D15593A142DB8B87FC87D37C7F0E">
    <w:name w:val="D0B7D15593A142DB8B87FC87D37C7F0E"/>
    <w:rsid w:val="00633F9A"/>
  </w:style>
  <w:style w:type="paragraph" w:customStyle="1" w:styleId="8A74905499E4437D86B71A923096F976">
    <w:name w:val="8A74905499E4437D86B71A923096F976"/>
    <w:rsid w:val="00633F9A"/>
  </w:style>
  <w:style w:type="paragraph" w:customStyle="1" w:styleId="E76162DA83894391BBD8185CC3C86B8A">
    <w:name w:val="E76162DA83894391BBD8185CC3C86B8A"/>
    <w:rsid w:val="00633F9A"/>
  </w:style>
  <w:style w:type="paragraph" w:customStyle="1" w:styleId="802A338CD54E4EB39D04ABC8C4A9BB78">
    <w:name w:val="802A338CD54E4EB39D04ABC8C4A9BB78"/>
    <w:rsid w:val="00633F9A"/>
  </w:style>
  <w:style w:type="paragraph" w:customStyle="1" w:styleId="EF7F49761CB5489784C1325D8024C2F7">
    <w:name w:val="EF7F49761CB5489784C1325D8024C2F7"/>
    <w:rsid w:val="00633F9A"/>
  </w:style>
  <w:style w:type="paragraph" w:customStyle="1" w:styleId="0417E2C6751544DB9DAC2DF5D047C0BE">
    <w:name w:val="0417E2C6751544DB9DAC2DF5D047C0BE"/>
    <w:rsid w:val="00633F9A"/>
  </w:style>
  <w:style w:type="paragraph" w:customStyle="1" w:styleId="A6B14FBEE0AB4CE5B5B49A21C1A76C50">
    <w:name w:val="A6B14FBEE0AB4CE5B5B49A21C1A76C50"/>
    <w:rsid w:val="00633F9A"/>
  </w:style>
  <w:style w:type="paragraph" w:customStyle="1" w:styleId="6B931A9F55FB4278B6BD1DC734F134C1">
    <w:name w:val="6B931A9F55FB4278B6BD1DC734F134C1"/>
    <w:rsid w:val="00633F9A"/>
  </w:style>
  <w:style w:type="paragraph" w:customStyle="1" w:styleId="915F001F034A41A18F39E1BD46269469">
    <w:name w:val="915F001F034A41A18F39E1BD46269469"/>
    <w:rsid w:val="00633F9A"/>
  </w:style>
  <w:style w:type="paragraph" w:customStyle="1" w:styleId="E3B8E86F775A4591B21E9CD2EE8F9D27">
    <w:name w:val="E3B8E86F775A4591B21E9CD2EE8F9D27"/>
    <w:rsid w:val="00633F9A"/>
  </w:style>
  <w:style w:type="paragraph" w:customStyle="1" w:styleId="27FB5A66180F41679B124EB0D69791D6">
    <w:name w:val="27FB5A66180F41679B124EB0D69791D6"/>
    <w:rsid w:val="00633F9A"/>
  </w:style>
  <w:style w:type="paragraph" w:customStyle="1" w:styleId="1B1282025CB04BD7AB282728B3E96DD3">
    <w:name w:val="1B1282025CB04BD7AB282728B3E96DD3"/>
    <w:rsid w:val="00633F9A"/>
  </w:style>
  <w:style w:type="paragraph" w:customStyle="1" w:styleId="69AB399AC46C476EA291232ED44FDC8F">
    <w:name w:val="69AB399AC46C476EA291232ED44FDC8F"/>
    <w:rsid w:val="00633F9A"/>
  </w:style>
  <w:style w:type="paragraph" w:customStyle="1" w:styleId="B051ED4B00714D11B5F4F5E56DEAEC3A">
    <w:name w:val="B051ED4B00714D11B5F4F5E56DEAEC3A"/>
    <w:rsid w:val="00633F9A"/>
  </w:style>
  <w:style w:type="paragraph" w:customStyle="1" w:styleId="CE3CC4688560444FBEFE7C38F759A173">
    <w:name w:val="CE3CC4688560444FBEFE7C38F759A173"/>
    <w:rsid w:val="00633F9A"/>
  </w:style>
  <w:style w:type="paragraph" w:customStyle="1" w:styleId="FF799772CB794E09A3F9B0DCFE99E86E">
    <w:name w:val="FF799772CB794E09A3F9B0DCFE99E86E"/>
    <w:rsid w:val="00633F9A"/>
  </w:style>
  <w:style w:type="paragraph" w:customStyle="1" w:styleId="44A03DCA93B84D49AF1A6CC1CC1D85E7">
    <w:name w:val="44A03DCA93B84D49AF1A6CC1CC1D85E7"/>
    <w:rsid w:val="00633F9A"/>
  </w:style>
  <w:style w:type="paragraph" w:customStyle="1" w:styleId="B74F495C94EF4359A302241C31E6769A">
    <w:name w:val="B74F495C94EF4359A302241C31E6769A"/>
    <w:rsid w:val="00633F9A"/>
  </w:style>
  <w:style w:type="paragraph" w:customStyle="1" w:styleId="316C640F0DB74DE592B87AF171093A96">
    <w:name w:val="316C640F0DB74DE592B87AF171093A96"/>
    <w:rsid w:val="00633F9A"/>
  </w:style>
  <w:style w:type="paragraph" w:customStyle="1" w:styleId="BE202A8A744D4F1D81996324C11FBB95">
    <w:name w:val="BE202A8A744D4F1D81996324C11FBB95"/>
    <w:rsid w:val="00633F9A"/>
  </w:style>
  <w:style w:type="paragraph" w:customStyle="1" w:styleId="BB3B95720E8D4022A6648784229D50DD">
    <w:name w:val="BB3B95720E8D4022A6648784229D50DD"/>
    <w:rsid w:val="00465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Blythewood, SC</CompanyAddress>
  <CompanyPhone>		(803)348-5862 </CompanyPhone>
  <CompanyFax/>
  <CompanyEmail>lmancuso@expresscomputer.biz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37EA6CA-AB48-498B-8AAE-911CF37A0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tf16402487.dotx</Template>
  <TotalTime>926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Mancuso</dc:creator>
  <cp:keywords/>
  <dc:description/>
  <cp:lastModifiedBy>Logan Mancuso</cp:lastModifiedBy>
  <cp:revision>69</cp:revision>
  <cp:lastPrinted>2017-09-08T02:53:00Z</cp:lastPrinted>
  <dcterms:created xsi:type="dcterms:W3CDTF">2017-09-05T15:04:00Z</dcterms:created>
  <dcterms:modified xsi:type="dcterms:W3CDTF">2018-10-09T16:55:00Z</dcterms:modified>
  <cp:category/>
  <cp:contentStatus>http://theramblingscholar.com</cp:contentStatus>
</cp:coreProperties>
</file>